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60F8" w:rsidRDefault="00A760F8" w:rsidP="00A760F8">
      <w:r>
        <w:rPr>
          <w:b/>
          <w:i/>
          <w:u w:val="single"/>
        </w:rPr>
        <w:t>ОТ ГОСТЬ</w:t>
      </w:r>
      <w:r>
        <w:t xml:space="preserve"> </w:t>
      </w:r>
      <w:r>
        <w:rPr>
          <w:b/>
        </w:rPr>
        <w:t>Голосование –фильтр</w:t>
      </w:r>
      <w:r>
        <w:t>-</w:t>
      </w:r>
      <w:r>
        <w:rPr>
          <w:b/>
        </w:rPr>
        <w:t>статус</w:t>
      </w:r>
      <w:r>
        <w:t xml:space="preserve"> </w:t>
      </w:r>
    </w:p>
    <w:p w:rsidR="00A760F8" w:rsidRDefault="00A760F8" w:rsidP="00A760F8">
      <w:r>
        <w:t xml:space="preserve"> 1.не видит что </w:t>
      </w:r>
      <w:proofErr w:type="gramStart"/>
      <w:r>
        <w:t>идет ,</w:t>
      </w:r>
      <w:proofErr w:type="gramEnd"/>
      <w:r>
        <w:t xml:space="preserve"> а что завершено.</w:t>
      </w:r>
    </w:p>
    <w:p w:rsidR="00A760F8" w:rsidRDefault="00A760F8" w:rsidP="00A760F8">
      <w:r>
        <w:t xml:space="preserve">  2. Нет списка по результатам голосования). </w:t>
      </w:r>
    </w:p>
    <w:p w:rsidR="00A760F8" w:rsidRDefault="00A760F8" w:rsidP="00A760F8">
      <w:r>
        <w:rPr>
          <w:b/>
        </w:rPr>
        <w:t xml:space="preserve">            Голосование</w:t>
      </w:r>
    </w:p>
    <w:p w:rsidR="00A760F8" w:rsidRDefault="00A760F8" w:rsidP="00A760F8">
      <w:pPr>
        <w:pStyle w:val="a7"/>
        <w:numPr>
          <w:ilvl w:val="0"/>
          <w:numId w:val="1"/>
        </w:numPr>
      </w:pPr>
      <w:r>
        <w:t>Убрать столбец Тема (так как тема отражается в столбце организатор-участники)</w:t>
      </w:r>
    </w:p>
    <w:p w:rsidR="00A760F8" w:rsidRDefault="00A760F8" w:rsidP="00A760F8">
      <w:pPr>
        <w:pStyle w:val="a7"/>
        <w:shd w:val="clear" w:color="auto" w:fill="F5F5F5"/>
        <w:spacing w:line="240" w:lineRule="auto"/>
        <w:rPr>
          <w:b/>
        </w:rPr>
      </w:pPr>
      <w:r>
        <w:rPr>
          <w:b/>
        </w:rPr>
        <w:t xml:space="preserve">Голосование –организатор </w:t>
      </w:r>
    </w:p>
    <w:p w:rsidR="00A760F8" w:rsidRDefault="00A760F8" w:rsidP="00A760F8">
      <w:pPr>
        <w:shd w:val="clear" w:color="auto" w:fill="F5F5F5"/>
        <w:spacing w:line="240" w:lineRule="auto"/>
        <w:ind w:left="360"/>
      </w:pPr>
      <w:r>
        <w:t xml:space="preserve">1.не корректно отражает </w:t>
      </w:r>
      <w:r>
        <w:rPr>
          <w:lang w:val="en-US"/>
        </w:rPr>
        <w:t>ID</w:t>
      </w:r>
      <w:r w:rsidRPr="00A760F8">
        <w:t xml:space="preserve"> </w:t>
      </w:r>
      <w:r>
        <w:t xml:space="preserve">организатора, </w:t>
      </w:r>
    </w:p>
    <w:p w:rsidR="00A760F8" w:rsidRDefault="00A760F8" w:rsidP="00A760F8">
      <w:pPr>
        <w:pStyle w:val="a7"/>
        <w:numPr>
          <w:ilvl w:val="0"/>
          <w:numId w:val="1"/>
        </w:numPr>
        <w:shd w:val="clear" w:color="auto" w:fill="F5F5F5"/>
        <w:spacing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t xml:space="preserve"> Участники –раскрывает не все параметры как в мероприятиях (надо как в мероприятиях (</w:t>
      </w:r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Субъект/</w:t>
      </w:r>
      <w:proofErr w:type="spellStart"/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Нас.Пункт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>/Индекс/Район/Группа/Профессия/Темы-Проблемы)</w:t>
      </w:r>
    </w:p>
    <w:p w:rsidR="00A760F8" w:rsidRDefault="00A760F8" w:rsidP="00A760F8"/>
    <w:p w:rsidR="00A760F8" w:rsidRDefault="00A760F8" w:rsidP="00A760F8"/>
    <w:p w:rsidR="00A760F8" w:rsidRDefault="00A760F8" w:rsidP="00A760F8">
      <w:pPr>
        <w:shd w:val="clear" w:color="auto" w:fill="F5F5F5"/>
        <w:spacing w:line="240" w:lineRule="auto"/>
        <w:rPr>
          <w:b/>
        </w:rPr>
      </w:pPr>
      <w:r>
        <w:rPr>
          <w:b/>
          <w:i/>
          <w:u w:val="single"/>
        </w:rPr>
        <w:t xml:space="preserve">ОТ КУРАТОРА </w:t>
      </w:r>
      <w:proofErr w:type="gramStart"/>
      <w:r>
        <w:rPr>
          <w:b/>
          <w:i/>
          <w:u w:val="single"/>
        </w:rPr>
        <w:t xml:space="preserve">ЦЕНТРА </w:t>
      </w:r>
      <w:r>
        <w:t xml:space="preserve"> </w:t>
      </w:r>
      <w:r>
        <w:rPr>
          <w:b/>
        </w:rPr>
        <w:t>Голосование</w:t>
      </w:r>
      <w:proofErr w:type="gramEnd"/>
      <w:r>
        <w:rPr>
          <w:b/>
        </w:rPr>
        <w:t xml:space="preserve"> –организатор </w:t>
      </w:r>
    </w:p>
    <w:p w:rsidR="00A760F8" w:rsidRDefault="00A760F8" w:rsidP="00A760F8">
      <w:pPr>
        <w:shd w:val="clear" w:color="auto" w:fill="F5F5F5"/>
        <w:spacing w:line="240" w:lineRule="auto"/>
      </w:pPr>
      <w:r>
        <w:t xml:space="preserve">1.не корректно отражает </w:t>
      </w:r>
      <w:r>
        <w:rPr>
          <w:lang w:val="en-US"/>
        </w:rPr>
        <w:t>ID</w:t>
      </w:r>
      <w:r w:rsidRPr="00A760F8">
        <w:t xml:space="preserve"> </w:t>
      </w:r>
      <w:r>
        <w:t xml:space="preserve">организатора, при переходе на которой, выдает не </w:t>
      </w:r>
      <w:proofErr w:type="gramStart"/>
      <w:r>
        <w:t>понятно</w:t>
      </w:r>
      <w:proofErr w:type="gramEnd"/>
      <w:r>
        <w:t xml:space="preserve"> что.</w:t>
      </w:r>
    </w:p>
    <w:p w:rsidR="00A760F8" w:rsidRDefault="00A760F8" w:rsidP="00A760F8">
      <w:pPr>
        <w:shd w:val="clear" w:color="auto" w:fill="F5F5F5"/>
        <w:spacing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t xml:space="preserve"> 2. Участники –раскрывает не все параметры как в мероприятиях (надо как в мероприятиях (</w:t>
      </w:r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Субъект/</w:t>
      </w:r>
      <w:proofErr w:type="spellStart"/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Нас.Пункт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>/Индекс/Район/Группа/Профессия/Темы-Проблемы)</w:t>
      </w:r>
    </w:p>
    <w:p w:rsidR="00A760F8" w:rsidRDefault="00A760F8" w:rsidP="00A760F8">
      <w:pPr>
        <w:tabs>
          <w:tab w:val="left" w:pos="2304"/>
        </w:tabs>
      </w:pPr>
      <w:r>
        <w:tab/>
      </w:r>
      <w:r>
        <w:rPr>
          <w:b/>
        </w:rPr>
        <w:t>Голосование –Тема</w:t>
      </w:r>
    </w:p>
    <w:p w:rsidR="00A760F8" w:rsidRDefault="00A760F8" w:rsidP="00A760F8">
      <w:pPr>
        <w:pStyle w:val="a7"/>
        <w:numPr>
          <w:ilvl w:val="0"/>
          <w:numId w:val="1"/>
        </w:numPr>
      </w:pPr>
      <w:r>
        <w:t>Убрать столбец Тема (так как тема отражается в столбце организатор-участники)</w:t>
      </w:r>
    </w:p>
    <w:p w:rsidR="00A760F8" w:rsidRDefault="00A760F8" w:rsidP="00A760F8">
      <w:pPr>
        <w:tabs>
          <w:tab w:val="left" w:pos="2304"/>
        </w:tabs>
      </w:pPr>
      <w:r>
        <w:tab/>
      </w:r>
      <w:r>
        <w:rPr>
          <w:b/>
        </w:rPr>
        <w:t>Голосование –Создание</w:t>
      </w:r>
    </w:p>
    <w:p w:rsidR="00A760F8" w:rsidRDefault="00A760F8" w:rsidP="00A760F8">
      <w:r>
        <w:t xml:space="preserve">1 </w:t>
      </w:r>
      <w:proofErr w:type="gramStart"/>
      <w:r>
        <w:t>При уточнение</w:t>
      </w:r>
      <w:proofErr w:type="gramEnd"/>
      <w:r>
        <w:t xml:space="preserve"> охвата голосования (при снятой галочки выбрать всех) появляются окна номер дома и улица, закрыть эти окна.</w:t>
      </w:r>
    </w:p>
    <w:p w:rsidR="00A760F8" w:rsidRDefault="00A760F8" w:rsidP="00A760F8">
      <w:r>
        <w:t>2.При редактировании не высвечивает ранее установленные параметры по охвату (субъект, район…)</w:t>
      </w:r>
    </w:p>
    <w:p w:rsidR="00A760F8" w:rsidRDefault="00A760F8" w:rsidP="00A760F8">
      <w:r>
        <w:t xml:space="preserve">3. не делает выборку по профессии и темам (выборка происходит только по местности, так должно </w:t>
      </w:r>
      <w:proofErr w:type="gramStart"/>
      <w:r>
        <w:t xml:space="preserve">быть  </w:t>
      </w:r>
      <w:r>
        <w:rPr>
          <w:rFonts w:ascii="Arial" w:hAnsi="Arial" w:cs="Arial"/>
          <w:color w:val="000000"/>
          <w:sz w:val="21"/>
          <w:szCs w:val="21"/>
        </w:rPr>
        <w:t>образование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(14 чел), собака (41чел) </w:t>
      </w:r>
      <w:r>
        <w:t>)</w:t>
      </w:r>
    </w:p>
    <w:p w:rsidR="00FB1526" w:rsidRDefault="00FB1526" w:rsidP="00FB1526">
      <w:r>
        <w:t>4. в процессе создания нет переписки, как есть в мероприятиях</w:t>
      </w:r>
    </w:p>
    <w:p w:rsidR="00FB1526" w:rsidRDefault="00FB1526" w:rsidP="00A760F8">
      <w:bookmarkStart w:id="0" w:name="_GoBack"/>
      <w:bookmarkEnd w:id="0"/>
    </w:p>
    <w:p w:rsidR="00A760F8" w:rsidRDefault="00A760F8" w:rsidP="00A760F8"/>
    <w:p w:rsidR="00A760F8" w:rsidRDefault="00A760F8" w:rsidP="00A760F8"/>
    <w:p w:rsidR="00A760F8" w:rsidRDefault="00A760F8" w:rsidP="00A760F8">
      <w:pPr>
        <w:shd w:val="clear" w:color="auto" w:fill="F5F5F5"/>
        <w:spacing w:line="240" w:lineRule="auto"/>
        <w:rPr>
          <w:b/>
        </w:rPr>
      </w:pPr>
      <w:r>
        <w:rPr>
          <w:b/>
          <w:i/>
          <w:u w:val="single"/>
        </w:rPr>
        <w:t xml:space="preserve">ОТ </w:t>
      </w:r>
      <w:proofErr w:type="gramStart"/>
      <w:r>
        <w:rPr>
          <w:b/>
          <w:i/>
          <w:u w:val="single"/>
        </w:rPr>
        <w:t xml:space="preserve">ПОЛЬЗОВАТЕЛЯ </w:t>
      </w:r>
      <w:r>
        <w:t xml:space="preserve"> </w:t>
      </w:r>
      <w:r>
        <w:rPr>
          <w:b/>
        </w:rPr>
        <w:t>Голосование</w:t>
      </w:r>
      <w:proofErr w:type="gramEnd"/>
      <w:r>
        <w:rPr>
          <w:b/>
        </w:rPr>
        <w:t xml:space="preserve"> </w:t>
      </w:r>
    </w:p>
    <w:p w:rsidR="00A760F8" w:rsidRDefault="00A760F8" w:rsidP="00A760F8">
      <w:pPr>
        <w:pStyle w:val="a7"/>
        <w:numPr>
          <w:ilvl w:val="0"/>
          <w:numId w:val="2"/>
        </w:numPr>
      </w:pPr>
      <w:r>
        <w:t>Не отражается созданное им голосование</w:t>
      </w:r>
    </w:p>
    <w:p w:rsidR="00A760F8" w:rsidRDefault="00A760F8" w:rsidP="00A760F8">
      <w:pPr>
        <w:pStyle w:val="a7"/>
        <w:numPr>
          <w:ilvl w:val="0"/>
          <w:numId w:val="2"/>
        </w:numPr>
      </w:pPr>
      <w:r>
        <w:t>Не видит завершенные голосования</w:t>
      </w:r>
    </w:p>
    <w:p w:rsidR="00A760F8" w:rsidRDefault="00A760F8" w:rsidP="00A760F8">
      <w:pPr>
        <w:ind w:left="360"/>
      </w:pPr>
    </w:p>
    <w:p w:rsidR="00A760F8" w:rsidRDefault="00A760F8" w:rsidP="00A760F8">
      <w:pPr>
        <w:shd w:val="clear" w:color="auto" w:fill="F5F5F5"/>
        <w:spacing w:line="240" w:lineRule="auto"/>
        <w:rPr>
          <w:b/>
        </w:rPr>
      </w:pPr>
      <w:r>
        <w:rPr>
          <w:b/>
          <w:i/>
          <w:u w:val="single"/>
        </w:rPr>
        <w:t xml:space="preserve">ОТ КУРАТОРА </w:t>
      </w:r>
      <w:proofErr w:type="gramStart"/>
      <w:r>
        <w:rPr>
          <w:b/>
          <w:i/>
          <w:u w:val="single"/>
        </w:rPr>
        <w:t xml:space="preserve">ИНДЕКСА </w:t>
      </w:r>
      <w:r>
        <w:t xml:space="preserve"> </w:t>
      </w:r>
      <w:r>
        <w:rPr>
          <w:b/>
        </w:rPr>
        <w:t>Голосование</w:t>
      </w:r>
      <w:proofErr w:type="gramEnd"/>
      <w:r>
        <w:rPr>
          <w:b/>
        </w:rPr>
        <w:t xml:space="preserve"> (выборка по профессии присутствует)</w:t>
      </w:r>
    </w:p>
    <w:p w:rsidR="00A760F8" w:rsidRDefault="00A760F8" w:rsidP="00A760F8">
      <w:pPr>
        <w:pStyle w:val="a7"/>
        <w:numPr>
          <w:ilvl w:val="0"/>
          <w:numId w:val="3"/>
        </w:numPr>
      </w:pPr>
      <w:r>
        <w:t>Не отражается созданное им голосование</w:t>
      </w:r>
    </w:p>
    <w:p w:rsidR="00A760F8" w:rsidRDefault="00A760F8" w:rsidP="00A760F8">
      <w:pPr>
        <w:pStyle w:val="a7"/>
        <w:numPr>
          <w:ilvl w:val="0"/>
          <w:numId w:val="3"/>
        </w:numPr>
      </w:pPr>
      <w:r>
        <w:t>У администратора это голосование видно, но после запуска сам создатель и пользователь его не видит.</w:t>
      </w:r>
    </w:p>
    <w:p w:rsidR="00A760F8" w:rsidRDefault="00A760F8" w:rsidP="00A760F8">
      <w:pPr>
        <w:pStyle w:val="a7"/>
        <w:numPr>
          <w:ilvl w:val="0"/>
          <w:numId w:val="3"/>
        </w:numPr>
      </w:pPr>
      <w:r>
        <w:t>Не видит завершенные голосования</w:t>
      </w:r>
    </w:p>
    <w:p w:rsidR="00A760F8" w:rsidRDefault="00A760F8" w:rsidP="00A760F8">
      <w:pPr>
        <w:shd w:val="clear" w:color="auto" w:fill="F5F5F5"/>
        <w:spacing w:line="240" w:lineRule="auto"/>
        <w:rPr>
          <w:b/>
        </w:rPr>
      </w:pPr>
      <w:r>
        <w:rPr>
          <w:b/>
          <w:i/>
          <w:u w:val="single"/>
        </w:rPr>
        <w:lastRenderedPageBreak/>
        <w:t xml:space="preserve">ОТ </w:t>
      </w:r>
      <w:proofErr w:type="gramStart"/>
      <w:r>
        <w:rPr>
          <w:b/>
          <w:i/>
          <w:u w:val="single"/>
        </w:rPr>
        <w:t xml:space="preserve">АДМИНИСТРАТОР </w:t>
      </w:r>
      <w:r>
        <w:t xml:space="preserve"> </w:t>
      </w:r>
      <w:r>
        <w:rPr>
          <w:b/>
        </w:rPr>
        <w:t>Голосование</w:t>
      </w:r>
      <w:proofErr w:type="gramEnd"/>
      <w:r>
        <w:rPr>
          <w:b/>
        </w:rPr>
        <w:t xml:space="preserve"> </w:t>
      </w:r>
    </w:p>
    <w:p w:rsidR="00A760F8" w:rsidRDefault="00A760F8" w:rsidP="00A760F8">
      <w:pPr>
        <w:pStyle w:val="a7"/>
        <w:numPr>
          <w:ilvl w:val="0"/>
          <w:numId w:val="4"/>
        </w:numPr>
      </w:pPr>
      <w:r>
        <w:t>Кнопка запустить (верхняя строка) не активируется</w:t>
      </w:r>
    </w:p>
    <w:p w:rsidR="00DC541D" w:rsidRDefault="00DC541D"/>
    <w:sectPr w:rsidR="00DC54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0F8" w:rsidRDefault="00A760F8">
      <w:r>
        <w:separator/>
      </w:r>
    </w:p>
  </w:endnote>
  <w:endnote w:type="continuationSeparator" w:id="0">
    <w:p w:rsidR="00A760F8" w:rsidRDefault="00A76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541D" w:rsidRDefault="00DC541D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541D" w:rsidRDefault="00DC541D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541D" w:rsidRDefault="00DC541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0F8" w:rsidRDefault="00A760F8">
      <w:r>
        <w:separator/>
      </w:r>
    </w:p>
  </w:footnote>
  <w:footnote w:type="continuationSeparator" w:id="0">
    <w:p w:rsidR="00A760F8" w:rsidRDefault="00A760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541D" w:rsidRDefault="00DC541D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541D" w:rsidRDefault="00DC541D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541D" w:rsidRDefault="00DC541D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C554A5"/>
    <w:multiLevelType w:val="hybridMultilevel"/>
    <w:tmpl w:val="E188C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F4FA8"/>
    <w:multiLevelType w:val="hybridMultilevel"/>
    <w:tmpl w:val="974473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C4349"/>
    <w:multiLevelType w:val="hybridMultilevel"/>
    <w:tmpl w:val="974473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12B3E"/>
    <w:multiLevelType w:val="hybridMultilevel"/>
    <w:tmpl w:val="974473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0F8"/>
    <w:rsid w:val="000C4C75"/>
    <w:rsid w:val="00A760F8"/>
    <w:rsid w:val="00DC541D"/>
    <w:rsid w:val="00FB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60F8"/>
    <w:pPr>
      <w:spacing w:after="160" w:line="254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C4C7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0C4C75"/>
    <w:rPr>
      <w:sz w:val="24"/>
      <w:szCs w:val="24"/>
    </w:rPr>
  </w:style>
  <w:style w:type="paragraph" w:styleId="a5">
    <w:name w:val="footer"/>
    <w:basedOn w:val="a"/>
    <w:link w:val="a6"/>
    <w:rsid w:val="000C4C7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0C4C75"/>
    <w:rPr>
      <w:sz w:val="24"/>
      <w:szCs w:val="24"/>
    </w:rPr>
  </w:style>
  <w:style w:type="paragraph" w:styleId="a7">
    <w:name w:val="List Paragraph"/>
    <w:basedOn w:val="a"/>
    <w:uiPriority w:val="34"/>
    <w:qFormat/>
    <w:rsid w:val="00A76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4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49\Office%20Word%202003%20Look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Office Word 2003 Look</Template>
  <TotalTime>0</TotalTime>
  <Pages>2</Pages>
  <Words>219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2025-10-31T12:49:00Z</dcterms:created>
  <dcterms:modified xsi:type="dcterms:W3CDTF">2025-10-31T13:12:00Z</dcterms:modified>
</cp:coreProperties>
</file>